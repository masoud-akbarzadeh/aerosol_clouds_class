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AB8E6" w14:textId="77777777" w:rsidR="00952F7D" w:rsidRPr="00C30397" w:rsidRDefault="00DF198B" w:rsidP="00DF198B">
      <w:pPr>
        <w:pStyle w:val="GraphicAnchor"/>
        <w:rPr>
          <w:rFonts w:ascii="Arial" w:hAnsi="Arial" w:cs="Arial"/>
        </w:rPr>
      </w:pPr>
      <w:r w:rsidRPr="00C30397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7216" behindDoc="1" locked="0" layoutInCell="1" allowOverlap="1" wp14:anchorId="2BB79E59" wp14:editId="21A3765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5"/>
        <w:gridCol w:w="28"/>
        <w:gridCol w:w="1148"/>
        <w:gridCol w:w="57"/>
        <w:gridCol w:w="6023"/>
        <w:gridCol w:w="68"/>
        <w:gridCol w:w="1136"/>
        <w:gridCol w:w="40"/>
        <w:gridCol w:w="1166"/>
      </w:tblGrid>
      <w:tr w:rsidR="00DF198B" w:rsidRPr="00C30397" w14:paraId="1885156E" w14:textId="77777777" w:rsidTr="00A216EE">
        <w:trPr>
          <w:trHeight w:val="947"/>
        </w:trPr>
        <w:tc>
          <w:tcPr>
            <w:tcW w:w="10841" w:type="dxa"/>
            <w:gridSpan w:val="9"/>
          </w:tcPr>
          <w:p w14:paraId="5D441922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CD3BCF6" w14:textId="77777777" w:rsidTr="00A216EE">
        <w:trPr>
          <w:trHeight w:val="934"/>
        </w:trPr>
        <w:tc>
          <w:tcPr>
            <w:tcW w:w="1203" w:type="dxa"/>
            <w:gridSpan w:val="2"/>
            <w:tcBorders>
              <w:right w:val="single" w:sz="18" w:space="0" w:color="476166" w:themeColor="accent1"/>
            </w:tcBorders>
          </w:tcPr>
          <w:p w14:paraId="4493DBE7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432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767F692" w14:textId="37331352" w:rsidR="00DF198B" w:rsidRPr="00C30397" w:rsidRDefault="002E0F97" w:rsidP="00874FE7">
            <w:pPr>
              <w:pStyle w:val="Heading1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  <w:sz w:val="48"/>
                <w:szCs w:val="48"/>
              </w:rPr>
              <w:t xml:space="preserve">Homework </w:t>
            </w:r>
            <w:r w:rsidR="00A216EE" w:rsidRPr="00C30397">
              <w:rPr>
                <w:rFonts w:ascii="Arial" w:hAnsi="Arial" w:cs="Arial"/>
                <w:sz w:val="48"/>
                <w:szCs w:val="48"/>
              </w:rPr>
              <w:t>1</w:t>
            </w:r>
          </w:p>
        </w:tc>
        <w:tc>
          <w:tcPr>
            <w:tcW w:w="1204" w:type="dxa"/>
            <w:gridSpan w:val="2"/>
            <w:tcBorders>
              <w:left w:val="single" w:sz="18" w:space="0" w:color="476166" w:themeColor="accent1"/>
            </w:tcBorders>
          </w:tcPr>
          <w:p w14:paraId="6A6B2E1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2902DE91" w14:textId="77777777" w:rsidTr="00A216EE">
        <w:trPr>
          <w:trHeight w:val="1606"/>
        </w:trPr>
        <w:tc>
          <w:tcPr>
            <w:tcW w:w="1175" w:type="dxa"/>
          </w:tcPr>
          <w:p w14:paraId="52050155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500" w:type="dxa"/>
            <w:gridSpan w:val="7"/>
          </w:tcPr>
          <w:p w14:paraId="2510FD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5" w:type="dxa"/>
          </w:tcPr>
          <w:p w14:paraId="17CCDB3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6351C88B" w14:textId="77777777" w:rsidTr="00A216EE">
        <w:trPr>
          <w:trHeight w:val="812"/>
        </w:trPr>
        <w:tc>
          <w:tcPr>
            <w:tcW w:w="2408" w:type="dxa"/>
            <w:gridSpan w:val="4"/>
          </w:tcPr>
          <w:p w14:paraId="6E2137BD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B64506A" w14:textId="77777777" w:rsidR="00DF198B" w:rsidRPr="00C30397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409" w:type="dxa"/>
            <w:gridSpan w:val="4"/>
          </w:tcPr>
          <w:p w14:paraId="226DA4A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DF198B" w:rsidRPr="00C30397" w14:paraId="78DAFAFC" w14:textId="77777777" w:rsidTr="00A216EE">
        <w:trPr>
          <w:trHeight w:val="1277"/>
        </w:trPr>
        <w:tc>
          <w:tcPr>
            <w:tcW w:w="2408" w:type="dxa"/>
            <w:gridSpan w:val="4"/>
          </w:tcPr>
          <w:p w14:paraId="538779B3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023" w:type="dxa"/>
            <w:shd w:val="clear" w:color="auto" w:fill="FFFFFF" w:themeFill="background1"/>
          </w:tcPr>
          <w:p w14:paraId="08D5CE8D" w14:textId="77777777" w:rsidR="007D4D69" w:rsidRPr="00C30397" w:rsidRDefault="007D4D69" w:rsidP="007D4D69">
            <w:pPr>
              <w:pStyle w:val="Heading2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Masoud Akbarzadeh</w:t>
            </w:r>
          </w:p>
          <w:p w14:paraId="74912135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57DE2F87" w14:textId="77777777" w:rsidR="00A216EE" w:rsidRPr="00C30397" w:rsidRDefault="00A216EE" w:rsidP="00A216EE">
            <w:pPr>
              <w:rPr>
                <w:rFonts w:ascii="Arial" w:hAnsi="Arial" w:cs="Arial"/>
              </w:rPr>
            </w:pPr>
          </w:p>
          <w:p w14:paraId="0F54B5E0" w14:textId="649495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</w:tcPr>
          <w:p w14:paraId="78EBBCC4" w14:textId="77777777" w:rsidR="00DF198B" w:rsidRPr="00C30397" w:rsidRDefault="00DF198B">
            <w:pPr>
              <w:rPr>
                <w:rFonts w:ascii="Arial" w:hAnsi="Arial" w:cs="Arial"/>
              </w:rPr>
            </w:pPr>
          </w:p>
          <w:p w14:paraId="02DF59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AEE77F6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7A05A5AE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5937EA10" w14:textId="77777777" w:rsidR="00A216EE" w:rsidRPr="00C30397" w:rsidRDefault="00A216EE">
            <w:pPr>
              <w:rPr>
                <w:rFonts w:ascii="Arial" w:hAnsi="Arial" w:cs="Arial"/>
              </w:rPr>
            </w:pPr>
          </w:p>
          <w:p w14:paraId="3FD210CA" w14:textId="77777777" w:rsidR="00A216EE" w:rsidRPr="00C30397" w:rsidRDefault="00A216EE">
            <w:pPr>
              <w:rPr>
                <w:rFonts w:ascii="Arial" w:hAnsi="Arial" w:cs="Arial"/>
              </w:rPr>
            </w:pPr>
          </w:p>
        </w:tc>
      </w:tr>
      <w:tr w:rsidR="00DF198B" w:rsidRPr="00C30397" w14:paraId="5B1E0F12" w14:textId="77777777" w:rsidTr="00A216EE">
        <w:trPr>
          <w:trHeight w:val="6277"/>
        </w:trPr>
        <w:tc>
          <w:tcPr>
            <w:tcW w:w="2408" w:type="dxa"/>
            <w:gridSpan w:val="4"/>
            <w:vAlign w:val="bottom"/>
          </w:tcPr>
          <w:p w14:paraId="03DB7B14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23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60D668A" w14:textId="48BA5462" w:rsidR="00DF198B" w:rsidRPr="00C30397" w:rsidRDefault="00A216EE" w:rsidP="00874FE7">
            <w:pPr>
              <w:pStyle w:val="Heading3"/>
              <w:rPr>
                <w:rFonts w:ascii="Arial" w:hAnsi="Arial" w:cs="Arial"/>
              </w:rPr>
            </w:pPr>
            <w:r w:rsidRPr="00C30397">
              <w:rPr>
                <w:rFonts w:ascii="Arial" w:hAnsi="Arial" w:cs="Arial"/>
              </w:rPr>
              <w:t>2</w:t>
            </w:r>
            <w:r w:rsidR="0062025C" w:rsidRPr="00C30397">
              <w:rPr>
                <w:rFonts w:ascii="Arial" w:hAnsi="Arial" w:cs="Arial"/>
              </w:rPr>
              <w:t>/</w:t>
            </w:r>
            <w:r w:rsidR="00802039">
              <w:rPr>
                <w:rFonts w:ascii="Arial" w:hAnsi="Arial" w:cs="Arial"/>
              </w:rPr>
              <w:t>1</w:t>
            </w:r>
            <w:r w:rsidR="00A36B46" w:rsidRPr="00C30397">
              <w:rPr>
                <w:rFonts w:ascii="Arial" w:hAnsi="Arial" w:cs="Arial"/>
              </w:rPr>
              <w:t>2</w:t>
            </w:r>
            <w:r w:rsidR="0062025C" w:rsidRPr="00C30397">
              <w:rPr>
                <w:rFonts w:ascii="Arial" w:hAnsi="Arial" w:cs="Arial"/>
              </w:rPr>
              <w:t>/202</w:t>
            </w:r>
            <w:r w:rsidRPr="00C30397">
              <w:rPr>
                <w:rFonts w:ascii="Arial" w:hAnsi="Arial" w:cs="Arial"/>
              </w:rPr>
              <w:t>4</w:t>
            </w:r>
          </w:p>
          <w:p w14:paraId="1B237F6C" w14:textId="77777777" w:rsidR="00874FE7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F0A3CE2D688A47968D395D19A8384EFF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759D3944" w14:textId="59FEC995" w:rsidR="00802039" w:rsidRDefault="00802039" w:rsidP="00874FE7">
            <w:pPr>
              <w:pStyle w:val="Heading3"/>
              <w:rPr>
                <w:rFonts w:ascii="Arial" w:hAnsi="Arial" w:cs="Arial"/>
                <w:sz w:val="28"/>
                <w:szCs w:val="28"/>
              </w:rPr>
            </w:pPr>
            <w:r w:rsidRPr="00802039">
              <w:rPr>
                <w:rFonts w:ascii="Arial" w:hAnsi="Arial" w:cs="Arial"/>
                <w:sz w:val="28"/>
                <w:szCs w:val="28"/>
              </w:rPr>
              <w:t>Aerosol Physics</w:t>
            </w:r>
            <w:r w:rsidR="00F75235">
              <w:rPr>
                <w:rFonts w:ascii="Arial" w:hAnsi="Arial" w:cs="Arial"/>
                <w:sz w:val="28"/>
                <w:szCs w:val="28"/>
              </w:rPr>
              <w:t xml:space="preserve"> &amp;</w:t>
            </w:r>
            <w:r w:rsidRPr="00802039">
              <w:rPr>
                <w:rFonts w:ascii="Arial" w:hAnsi="Arial" w:cs="Arial"/>
                <w:sz w:val="28"/>
                <w:szCs w:val="28"/>
              </w:rPr>
              <w:t xml:space="preserve"> Chemistry</w:t>
            </w:r>
          </w:p>
          <w:p w14:paraId="037AA14B" w14:textId="4FEA9685" w:rsidR="00DF198B" w:rsidRPr="00C30397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CED5CF20F3254A0587FDDD25378B3368"/>
                </w:placeholder>
                <w:temporary/>
                <w:showingPlcHdr/>
                <w15:appearance w15:val="hidden"/>
              </w:sdtPr>
              <w:sdtContent>
                <w:r w:rsidR="00874FE7" w:rsidRPr="00C30397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128A646F" w14:textId="5084F75E" w:rsidR="00DF198B" w:rsidRPr="00C30397" w:rsidRDefault="00DF198B" w:rsidP="00874FE7">
            <w:pPr>
              <w:pStyle w:val="Heading3"/>
              <w:rPr>
                <w:rFonts w:ascii="Arial" w:hAnsi="Arial" w:cs="Arial"/>
              </w:rPr>
            </w:pPr>
          </w:p>
          <w:p w14:paraId="623BB3EA" w14:textId="77777777" w:rsidR="00DF198B" w:rsidRPr="00C30397" w:rsidRDefault="00DF198B" w:rsidP="00DF198B">
            <w:pPr>
              <w:rPr>
                <w:rFonts w:ascii="Arial" w:hAnsi="Arial" w:cs="Arial"/>
              </w:rPr>
            </w:pPr>
          </w:p>
        </w:tc>
        <w:tc>
          <w:tcPr>
            <w:tcW w:w="2409" w:type="dxa"/>
            <w:gridSpan w:val="4"/>
            <w:vAlign w:val="bottom"/>
          </w:tcPr>
          <w:p w14:paraId="2771FDB0" w14:textId="77777777" w:rsidR="00DF198B" w:rsidRPr="00C30397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</w:tr>
      <w:tr w:rsidR="00DF198B" w:rsidRPr="00C30397" w14:paraId="390F821E" w14:textId="77777777" w:rsidTr="00A216EE">
        <w:trPr>
          <w:trHeight w:val="230"/>
        </w:trPr>
        <w:tc>
          <w:tcPr>
            <w:tcW w:w="2351" w:type="dxa"/>
            <w:gridSpan w:val="3"/>
          </w:tcPr>
          <w:p w14:paraId="2B34FFFB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2B4CFCE1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438DFC29" w14:textId="77777777" w:rsidR="00DF198B" w:rsidRPr="00C30397" w:rsidRDefault="00DF198B">
            <w:pPr>
              <w:rPr>
                <w:rFonts w:ascii="Arial" w:hAnsi="Arial" w:cs="Arial"/>
              </w:rPr>
            </w:pPr>
          </w:p>
        </w:tc>
      </w:tr>
      <w:tr w:rsidR="005C6511" w:rsidRPr="00C30397" w14:paraId="2B38489F" w14:textId="77777777" w:rsidTr="00A216EE">
        <w:trPr>
          <w:trHeight w:val="1281"/>
        </w:trPr>
        <w:tc>
          <w:tcPr>
            <w:tcW w:w="2351" w:type="dxa"/>
            <w:gridSpan w:val="3"/>
            <w:vAlign w:val="center"/>
          </w:tcPr>
          <w:p w14:paraId="645EB168" w14:textId="18C4D273" w:rsidR="00A216EE" w:rsidRPr="00C30397" w:rsidRDefault="00A216EE" w:rsidP="00A216EE">
            <w:pPr>
              <w:rPr>
                <w:rFonts w:ascii="Arial" w:hAnsi="Arial" w:cs="Arial"/>
              </w:rPr>
            </w:pPr>
          </w:p>
        </w:tc>
        <w:tc>
          <w:tcPr>
            <w:tcW w:w="6148" w:type="dxa"/>
            <w:gridSpan w:val="3"/>
          </w:tcPr>
          <w:p w14:paraId="1FC8D978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  <w:tc>
          <w:tcPr>
            <w:tcW w:w="2341" w:type="dxa"/>
            <w:gridSpan w:val="3"/>
          </w:tcPr>
          <w:p w14:paraId="774B9FA4" w14:textId="77777777" w:rsidR="005C6511" w:rsidRPr="00C30397" w:rsidRDefault="005C6511">
            <w:pPr>
              <w:rPr>
                <w:rFonts w:ascii="Arial" w:hAnsi="Arial" w:cs="Arial"/>
              </w:rPr>
            </w:pPr>
          </w:p>
        </w:tc>
      </w:tr>
    </w:tbl>
    <w:p w14:paraId="6A675E9E" w14:textId="4D968A76" w:rsidR="00A216EE" w:rsidRPr="00C30397" w:rsidRDefault="00A216EE" w:rsidP="00A216EE">
      <w:pPr>
        <w:rPr>
          <w:rFonts w:ascii="Arial" w:hAnsi="Arial" w:cs="Arial"/>
        </w:rPr>
      </w:pPr>
    </w:p>
    <w:p w14:paraId="62F446D9" w14:textId="205C3A29" w:rsidR="004D3360" w:rsidRPr="004D3360" w:rsidRDefault="004D3360" w:rsidP="004D3360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1</w:t>
      </w:r>
    </w:p>
    <w:p w14:paraId="1A201FE3" w14:textId="30C05E1A" w:rsidR="004D3360" w:rsidRDefault="00802039" w:rsidP="004D3360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a. </w:t>
      </w:r>
    </w:p>
    <w:p w14:paraId="17D0CE5C" w14:textId="7A464020" w:rsidR="004D3360" w:rsidRDefault="004D3360" w:rsidP="004D3360">
      <w:pPr>
        <w:pStyle w:val="ListParagraph"/>
        <w:rPr>
          <w:rFonts w:ascii="Arial" w:hAnsi="Arial" w:cs="Arial"/>
          <w:sz w:val="22"/>
          <w:szCs w:val="22"/>
        </w:rPr>
      </w:pPr>
    </w:p>
    <w:p w14:paraId="14F31F66" w14:textId="3061CAA4" w:rsidR="004D3360" w:rsidRPr="00FE7C3F" w:rsidRDefault="00802039" w:rsidP="004D3360">
      <w:pPr>
        <w:pStyle w:val="ListParagraph"/>
        <w:rPr>
          <w:rFonts w:ascii="Arial" w:hAnsi="Arial" w:cs="Arial"/>
          <w:noProof/>
          <w:sz w:val="22"/>
          <w:szCs w:val="22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C586A57" wp14:editId="3424E2AC">
            <wp:simplePos x="0" y="0"/>
            <wp:positionH relativeFrom="column">
              <wp:posOffset>-88430</wp:posOffset>
            </wp:positionH>
            <wp:positionV relativeFrom="paragraph">
              <wp:posOffset>284949</wp:posOffset>
            </wp:positionV>
            <wp:extent cx="6950170" cy="5526156"/>
            <wp:effectExtent l="0" t="0" r="0" b="0"/>
            <wp:wrapTopAndBottom/>
            <wp:docPr id="1681853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53443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170" cy="552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83650" w14:textId="3E7F3003" w:rsidR="004D3360" w:rsidRDefault="004D3360" w:rsidP="00802039">
      <w:pPr>
        <w:pStyle w:val="ListParagraph"/>
        <w:jc w:val="right"/>
        <w:rPr>
          <w:rFonts w:ascii="Arial" w:hAnsi="Arial" w:cs="Arial"/>
          <w:sz w:val="22"/>
          <w:szCs w:val="22"/>
        </w:rPr>
      </w:pPr>
    </w:p>
    <w:p w14:paraId="0B2BF013" w14:textId="77777777" w:rsidR="00802039" w:rsidRPr="00802039" w:rsidRDefault="00802039" w:rsidP="00802039"/>
    <w:p w14:paraId="38033912" w14:textId="77777777" w:rsidR="00802039" w:rsidRPr="00802039" w:rsidRDefault="00802039" w:rsidP="00802039"/>
    <w:p w14:paraId="2153F5D8" w14:textId="77777777" w:rsidR="00802039" w:rsidRPr="00802039" w:rsidRDefault="00802039" w:rsidP="00802039"/>
    <w:p w14:paraId="1E750D7C" w14:textId="77777777" w:rsidR="00802039" w:rsidRPr="00802039" w:rsidRDefault="00802039" w:rsidP="00802039"/>
    <w:p w14:paraId="216386B7" w14:textId="77777777" w:rsidR="00802039" w:rsidRDefault="00802039" w:rsidP="00802039">
      <w:pPr>
        <w:rPr>
          <w:rFonts w:ascii="Arial" w:hAnsi="Arial" w:cs="Arial"/>
          <w:sz w:val="22"/>
          <w:szCs w:val="22"/>
        </w:rPr>
      </w:pPr>
    </w:p>
    <w:p w14:paraId="1CEECDF3" w14:textId="3E44117F" w:rsidR="00802039" w:rsidRDefault="00802039" w:rsidP="00802039">
      <w:pPr>
        <w:ind w:firstLine="720"/>
      </w:pPr>
    </w:p>
    <w:p w14:paraId="57FD3576" w14:textId="77777777" w:rsidR="00802039" w:rsidRDefault="00802039" w:rsidP="00802039">
      <w:pPr>
        <w:ind w:firstLine="720"/>
      </w:pPr>
    </w:p>
    <w:p w14:paraId="10FCB84C" w14:textId="77777777" w:rsidR="00802039" w:rsidRDefault="00802039" w:rsidP="00802039">
      <w:pPr>
        <w:ind w:firstLine="720"/>
      </w:pPr>
    </w:p>
    <w:p w14:paraId="38429361" w14:textId="77777777" w:rsidR="00802039" w:rsidRDefault="00802039" w:rsidP="00802039">
      <w:pPr>
        <w:ind w:firstLine="720"/>
      </w:pPr>
    </w:p>
    <w:p w14:paraId="05E882C7" w14:textId="77777777" w:rsidR="00802039" w:rsidRDefault="00802039" w:rsidP="00802039">
      <w:pPr>
        <w:ind w:firstLine="720"/>
      </w:pPr>
    </w:p>
    <w:p w14:paraId="105ED736" w14:textId="2F8E17A7" w:rsidR="00802039" w:rsidRPr="00802039" w:rsidRDefault="00802039" w:rsidP="00802039">
      <w:pPr>
        <w:ind w:firstLine="720"/>
        <w:rPr>
          <w:b/>
          <w:bCs/>
        </w:rPr>
      </w:pPr>
      <w:r w:rsidRPr="00802039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Pr="00802039">
        <w:rPr>
          <w:b/>
          <w:bCs/>
        </w:rPr>
        <w:t>b</w:t>
      </w:r>
    </w:p>
    <w:p w14:paraId="7592849A" w14:textId="77777777" w:rsidR="00802039" w:rsidRDefault="00802039" w:rsidP="00802039">
      <w:pPr>
        <w:ind w:firstLine="720"/>
      </w:pPr>
    </w:p>
    <w:p w14:paraId="503CB507" w14:textId="77777777" w:rsidR="00802039" w:rsidRPr="00802039" w:rsidRDefault="00802039" w:rsidP="00802039">
      <w:pPr>
        <w:ind w:firstLine="720"/>
      </w:pPr>
    </w:p>
    <w:p w14:paraId="6E70CDAA" w14:textId="68D1FDDC" w:rsidR="00802039" w:rsidRDefault="00802039" w:rsidP="000B020C">
      <w:pPr>
        <w:pStyle w:val="Heading3"/>
        <w:rPr>
          <w:rFonts w:ascii="Arial" w:hAnsi="Arial" w:cs="Arial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04C15A" wp14:editId="32D7491A">
            <wp:extent cx="6988178" cy="5746750"/>
            <wp:effectExtent l="0" t="0" r="0" b="0"/>
            <wp:docPr id="1382256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619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521" cy="57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D645" w14:textId="77777777" w:rsidR="00802039" w:rsidRDefault="00802039" w:rsidP="000B020C">
      <w:pPr>
        <w:pStyle w:val="Heading3"/>
        <w:rPr>
          <w:rFonts w:ascii="Arial" w:hAnsi="Arial" w:cs="Arial"/>
        </w:rPr>
      </w:pPr>
    </w:p>
    <w:p w14:paraId="5E6258A0" w14:textId="77777777" w:rsidR="00802039" w:rsidRDefault="00802039" w:rsidP="000B020C">
      <w:pPr>
        <w:pStyle w:val="Heading3"/>
        <w:rPr>
          <w:rFonts w:ascii="Arial" w:hAnsi="Arial" w:cs="Arial"/>
        </w:rPr>
      </w:pPr>
    </w:p>
    <w:p w14:paraId="500A7242" w14:textId="77777777" w:rsidR="00802039" w:rsidRDefault="00802039" w:rsidP="000B020C">
      <w:pPr>
        <w:pStyle w:val="Heading3"/>
        <w:rPr>
          <w:rFonts w:ascii="Arial" w:hAnsi="Arial" w:cs="Arial"/>
        </w:rPr>
      </w:pPr>
    </w:p>
    <w:p w14:paraId="71000468" w14:textId="77777777" w:rsidR="00802039" w:rsidRDefault="00802039" w:rsidP="00802039"/>
    <w:p w14:paraId="6809388E" w14:textId="77777777" w:rsidR="00802039" w:rsidRDefault="00802039" w:rsidP="00802039"/>
    <w:p w14:paraId="4EC167F7" w14:textId="77777777" w:rsidR="00802039" w:rsidRDefault="00802039" w:rsidP="00802039"/>
    <w:p w14:paraId="725414EB" w14:textId="77777777" w:rsidR="00802039" w:rsidRDefault="00802039" w:rsidP="00802039"/>
    <w:p w14:paraId="64C9BD0B" w14:textId="77777777" w:rsidR="00802039" w:rsidRDefault="00802039" w:rsidP="00802039"/>
    <w:p w14:paraId="5BA7F290" w14:textId="77777777" w:rsidR="00802039" w:rsidRPr="00802039" w:rsidRDefault="00802039" w:rsidP="00802039"/>
    <w:p w14:paraId="727DA4B1" w14:textId="77612C29" w:rsidR="00802039" w:rsidRPr="00802039" w:rsidRDefault="00802039" w:rsidP="00802039">
      <w:pPr>
        <w:pStyle w:val="ListParagraph"/>
        <w:numPr>
          <w:ilvl w:val="0"/>
          <w:numId w:val="6"/>
        </w:numPr>
        <w:rPr>
          <w:b/>
          <w:bCs/>
        </w:rPr>
      </w:pPr>
      <w:r w:rsidRPr="00802039">
        <w:rPr>
          <w:b/>
          <w:bCs/>
        </w:rPr>
        <w:t>C</w:t>
      </w:r>
    </w:p>
    <w:p w14:paraId="28E5A3C3" w14:textId="77777777" w:rsidR="00802039" w:rsidRPr="00802039" w:rsidRDefault="00802039" w:rsidP="00802039">
      <w:pPr>
        <w:rPr>
          <w:b/>
          <w:bCs/>
        </w:rPr>
      </w:pPr>
    </w:p>
    <w:p w14:paraId="5A27CC74" w14:textId="6C5295D5" w:rsidR="00802039" w:rsidRDefault="00802039" w:rsidP="000B020C">
      <w:pPr>
        <w:pStyle w:val="Heading3"/>
        <w:rPr>
          <w:rFonts w:ascii="Arial" w:hAnsi="Arial" w:cs="Arial"/>
        </w:rPr>
      </w:pPr>
      <w:r w:rsidRPr="00FE7C3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74AF428" wp14:editId="2385B4DC">
            <wp:extent cx="5311471" cy="4511496"/>
            <wp:effectExtent l="0" t="0" r="0" b="0"/>
            <wp:docPr id="1401346811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46811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200" cy="451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A301" w14:textId="708814AD" w:rsidR="00802039" w:rsidRDefault="00802039" w:rsidP="00802039">
      <w:pPr>
        <w:pStyle w:val="Heading3"/>
        <w:jc w:val="left"/>
        <w:rPr>
          <w:rFonts w:ascii="Arial" w:hAnsi="Arial" w:cs="Arial"/>
        </w:rPr>
      </w:pPr>
    </w:p>
    <w:p w14:paraId="426A67EA" w14:textId="77777777" w:rsidR="00802039" w:rsidRDefault="00802039" w:rsidP="000B020C">
      <w:pPr>
        <w:pStyle w:val="Heading3"/>
        <w:rPr>
          <w:rFonts w:ascii="Arial" w:hAnsi="Arial" w:cs="Arial"/>
        </w:rPr>
      </w:pPr>
    </w:p>
    <w:p w14:paraId="79D3B47C" w14:textId="49BFF175" w:rsidR="00802039" w:rsidRPr="00802039" w:rsidRDefault="00802039" w:rsidP="0080203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br w:type="page"/>
      </w:r>
    </w:p>
    <w:p w14:paraId="5DFBF949" w14:textId="0721557A" w:rsidR="000B020C" w:rsidRPr="004D3360" w:rsidRDefault="000B020C" w:rsidP="000B020C">
      <w:pPr>
        <w:pStyle w:val="Heading3"/>
        <w:rPr>
          <w:rFonts w:ascii="Arial" w:hAnsi="Arial" w:cs="Arial"/>
        </w:rPr>
      </w:pPr>
      <w:r w:rsidRPr="00C30397">
        <w:rPr>
          <w:rFonts w:ascii="Arial" w:hAnsi="Arial" w:cs="Arial"/>
        </w:rPr>
        <w:lastRenderedPageBreak/>
        <w:t xml:space="preserve">Problem </w:t>
      </w:r>
      <w:r>
        <w:rPr>
          <w:rFonts w:ascii="Arial" w:hAnsi="Arial" w:cs="Arial"/>
        </w:rPr>
        <w:t>2</w:t>
      </w:r>
    </w:p>
    <w:p w14:paraId="2667B10E" w14:textId="77777777" w:rsidR="00F75235" w:rsidRDefault="00F75235" w:rsidP="00A5582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Assumptions:</w:t>
      </w:r>
    </w:p>
    <w:p w14:paraId="3BA4B730" w14:textId="6056190F" w:rsidR="004B1084" w:rsidRP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Air:</w:t>
      </w:r>
      <w:r w:rsidRPr="00F75235">
        <w:rPr>
          <w:rFonts w:ascii="Arial" w:hAnsi="Arial" w:cs="Arial"/>
          <w:sz w:val="22"/>
          <w:szCs w:val="22"/>
        </w:rPr>
        <w:br/>
        <w:t>M = 0.289 kg/mol</w:t>
      </w:r>
    </w:p>
    <w:p w14:paraId="18DBBABF" w14:textId="5C3075C3" w:rsid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Viscosity = 1.84e-5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Pa.s</w:t>
      </w:r>
      <w:proofErr w:type="spellEnd"/>
      <w:proofErr w:type="gramEnd"/>
    </w:p>
    <w:p w14:paraId="18385A46" w14:textId="56C42B83" w:rsidR="00F75235" w:rsidRP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  <w:vertAlign w:val="superscript"/>
        </w:rPr>
      </w:pPr>
      <w:r>
        <w:rPr>
          <w:rFonts w:ascii="Arial" w:hAnsi="Arial" w:cs="Arial"/>
          <w:sz w:val="22"/>
          <w:szCs w:val="22"/>
        </w:rPr>
        <w:t>Density = 1.18 kg/m</w:t>
      </w:r>
      <w:r>
        <w:rPr>
          <w:rFonts w:ascii="Arial" w:hAnsi="Arial" w:cs="Arial"/>
          <w:sz w:val="22"/>
          <w:szCs w:val="22"/>
          <w:vertAlign w:val="superscript"/>
        </w:rPr>
        <w:t>3</w:t>
      </w:r>
    </w:p>
    <w:p w14:paraId="3F638323" w14:textId="7F9253C4" w:rsid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Mean free path = 6.67e-8 m</w:t>
      </w:r>
    </w:p>
    <w:p w14:paraId="5A3F2209" w14:textId="77777777" w:rsid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4E44F8BE" w14:textId="796CF66C" w:rsidR="00F75235" w:rsidRPr="00F75235" w:rsidRDefault="00F75235" w:rsidP="00F75235">
      <w:pPr>
        <w:rPr>
          <w:rFonts w:ascii="Arial" w:hAnsi="Arial" w:cs="Arial"/>
          <w:sz w:val="22"/>
          <w:szCs w:val="22"/>
        </w:rPr>
      </w:pPr>
    </w:p>
    <w:p w14:paraId="58135966" w14:textId="77777777" w:rsidR="00F75235" w:rsidRPr="00F75235" w:rsidRDefault="00F75235" w:rsidP="00F75235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2E54D3D1" w14:textId="2B0A370C" w:rsidR="004B1084" w:rsidRDefault="004B1084" w:rsidP="004B1084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FE7C3F">
        <w:rPr>
          <w:noProof/>
        </w:rPr>
        <w:drawing>
          <wp:inline distT="0" distB="0" distL="0" distR="0" wp14:anchorId="75D5C2EB" wp14:editId="1B15688F">
            <wp:extent cx="5408372" cy="4538167"/>
            <wp:effectExtent l="0" t="0" r="0" b="0"/>
            <wp:docPr id="1614024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2489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980" cy="455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5D40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7FA5D635" w14:textId="77777777" w:rsidR="004B1084" w:rsidRP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014291D9" w14:textId="001619D6" w:rsidR="004B1084" w:rsidRPr="00F75235" w:rsidRDefault="00F75235" w:rsidP="00F75235">
      <w:pPr>
        <w:jc w:val="center"/>
        <w:rPr>
          <w:rFonts w:ascii="Arial" w:hAnsi="Arial" w:cs="Arial"/>
          <w:sz w:val="22"/>
          <w:szCs w:val="22"/>
        </w:rPr>
      </w:pPr>
      <w:r w:rsidRPr="00FE7C3F">
        <w:rPr>
          <w:noProof/>
        </w:rPr>
        <w:lastRenderedPageBreak/>
        <w:drawing>
          <wp:inline distT="0" distB="0" distL="0" distR="0" wp14:anchorId="6AE9E4C8" wp14:editId="29FAB5C9">
            <wp:extent cx="4608576" cy="3688476"/>
            <wp:effectExtent l="0" t="0" r="0" b="0"/>
            <wp:docPr id="1746454992" name="Picture 4" descr="A graph of a number of parti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4992" name="Picture 4" descr="A graph of a number of parti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93" cy="369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7B86" w14:textId="5F5B9EE8" w:rsidR="004B1084" w:rsidRDefault="004B1084" w:rsidP="004B108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02F0C106" w14:textId="2BB8CF84" w:rsidR="004B1084" w:rsidRPr="004B1084" w:rsidRDefault="004B1084" w:rsidP="004B1084">
      <w:pPr>
        <w:jc w:val="center"/>
        <w:rPr>
          <w:rFonts w:ascii="Arial" w:hAnsi="Arial" w:cs="Arial"/>
          <w:sz w:val="22"/>
          <w:szCs w:val="22"/>
        </w:rPr>
      </w:pPr>
    </w:p>
    <w:p w14:paraId="17157F18" w14:textId="77777777" w:rsidR="004B1084" w:rsidRDefault="004B1084" w:rsidP="004B1084">
      <w:pPr>
        <w:rPr>
          <w:rFonts w:ascii="Arial" w:hAnsi="Arial" w:cs="Arial"/>
          <w:sz w:val="22"/>
          <w:szCs w:val="22"/>
        </w:rPr>
      </w:pPr>
    </w:p>
    <w:p w14:paraId="34DD6A49" w14:textId="01BB142B" w:rsidR="000A2484" w:rsidRPr="004B1084" w:rsidRDefault="000A2484" w:rsidP="004B1084">
      <w:pPr>
        <w:rPr>
          <w:rFonts w:ascii="Arial" w:hAnsi="Arial" w:cs="Arial"/>
          <w:sz w:val="22"/>
          <w:szCs w:val="22"/>
        </w:rPr>
      </w:pPr>
    </w:p>
    <w:p w14:paraId="1E3342EE" w14:textId="44D99234" w:rsidR="00FE7C3F" w:rsidRPr="00D379E2" w:rsidRDefault="00FE7C3F" w:rsidP="00D379E2">
      <w:pPr>
        <w:rPr>
          <w:rFonts w:ascii="Arial" w:hAnsi="Arial" w:cs="Arial"/>
          <w:sz w:val="36"/>
          <w:szCs w:val="36"/>
        </w:rPr>
      </w:pPr>
    </w:p>
    <w:sectPr w:rsidR="00FE7C3F" w:rsidRPr="00D379E2" w:rsidSect="007330F3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C48CF" w14:textId="77777777" w:rsidR="007330F3" w:rsidRDefault="007330F3" w:rsidP="00E74B29">
      <w:r>
        <w:separator/>
      </w:r>
    </w:p>
  </w:endnote>
  <w:endnote w:type="continuationSeparator" w:id="0">
    <w:p w14:paraId="0570DE52" w14:textId="77777777" w:rsidR="007330F3" w:rsidRDefault="007330F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3D3A5CE" w14:textId="7EFBC8CF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C651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98C9E0F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61A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6A360CF" w14:textId="77777777" w:rsidTr="006709F1">
      <w:tc>
        <w:tcPr>
          <w:tcW w:w="1079" w:type="dxa"/>
        </w:tcPr>
        <w:p w14:paraId="70DE248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52D20BF" w14:textId="347F56FC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F4E0C09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7030AE80" w14:textId="77777777" w:rsidR="00E74B29" w:rsidRPr="00E74B29" w:rsidRDefault="00E74B29" w:rsidP="006709F1">
          <w:pPr>
            <w:pStyle w:val="Footer"/>
          </w:pPr>
        </w:p>
      </w:tc>
    </w:tr>
  </w:tbl>
  <w:p w14:paraId="14C5A5DE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639FE" w14:textId="77777777" w:rsidR="007330F3" w:rsidRDefault="007330F3" w:rsidP="00E74B29">
      <w:r>
        <w:separator/>
      </w:r>
    </w:p>
  </w:footnote>
  <w:footnote w:type="continuationSeparator" w:id="0">
    <w:p w14:paraId="3B5E7A15" w14:textId="77777777" w:rsidR="007330F3" w:rsidRDefault="007330F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36E9A"/>
    <w:multiLevelType w:val="hybridMultilevel"/>
    <w:tmpl w:val="D7927D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315DBA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166B0"/>
    <w:multiLevelType w:val="hybridMultilevel"/>
    <w:tmpl w:val="8BA4A586"/>
    <w:lvl w:ilvl="0" w:tplc="27484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FC0FE0"/>
    <w:multiLevelType w:val="hybridMultilevel"/>
    <w:tmpl w:val="DA8CA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E676D"/>
    <w:multiLevelType w:val="hybridMultilevel"/>
    <w:tmpl w:val="DA8CA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196276">
    <w:abstractNumId w:val="0"/>
  </w:num>
  <w:num w:numId="2" w16cid:durableId="1621496174">
    <w:abstractNumId w:val="5"/>
  </w:num>
  <w:num w:numId="3" w16cid:durableId="1180464873">
    <w:abstractNumId w:val="1"/>
  </w:num>
  <w:num w:numId="4" w16cid:durableId="1063911858">
    <w:abstractNumId w:val="4"/>
  </w:num>
  <w:num w:numId="5" w16cid:durableId="1672219861">
    <w:abstractNumId w:val="2"/>
  </w:num>
  <w:num w:numId="6" w16cid:durableId="1563786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xMzK0MLM0NjcyNLRQ0lEKTi0uzszPAykwqwUAvUdOsiwAAAA="/>
  </w:docVars>
  <w:rsids>
    <w:rsidRoot w:val="0062025C"/>
    <w:rsid w:val="0003369E"/>
    <w:rsid w:val="00086FA5"/>
    <w:rsid w:val="000A2484"/>
    <w:rsid w:val="000B020C"/>
    <w:rsid w:val="000B7AC8"/>
    <w:rsid w:val="000E4641"/>
    <w:rsid w:val="000E5D1C"/>
    <w:rsid w:val="00151F66"/>
    <w:rsid w:val="001626B2"/>
    <w:rsid w:val="00177F8D"/>
    <w:rsid w:val="00185F4A"/>
    <w:rsid w:val="00204D5F"/>
    <w:rsid w:val="00216C5D"/>
    <w:rsid w:val="00287608"/>
    <w:rsid w:val="002B27DB"/>
    <w:rsid w:val="002D2200"/>
    <w:rsid w:val="002E0F97"/>
    <w:rsid w:val="00305322"/>
    <w:rsid w:val="00331F02"/>
    <w:rsid w:val="003622E0"/>
    <w:rsid w:val="003A594D"/>
    <w:rsid w:val="003C61CE"/>
    <w:rsid w:val="0040564B"/>
    <w:rsid w:val="0048120C"/>
    <w:rsid w:val="004879B6"/>
    <w:rsid w:val="004909D9"/>
    <w:rsid w:val="00497571"/>
    <w:rsid w:val="004B1084"/>
    <w:rsid w:val="004D3360"/>
    <w:rsid w:val="00521481"/>
    <w:rsid w:val="00563078"/>
    <w:rsid w:val="005955D4"/>
    <w:rsid w:val="005C6511"/>
    <w:rsid w:val="006068FB"/>
    <w:rsid w:val="0062025C"/>
    <w:rsid w:val="0062280D"/>
    <w:rsid w:val="00665110"/>
    <w:rsid w:val="006709F1"/>
    <w:rsid w:val="006C465A"/>
    <w:rsid w:val="006C60E6"/>
    <w:rsid w:val="006E3822"/>
    <w:rsid w:val="006F339B"/>
    <w:rsid w:val="007330F3"/>
    <w:rsid w:val="007A097D"/>
    <w:rsid w:val="007D4D69"/>
    <w:rsid w:val="007E7BD8"/>
    <w:rsid w:val="00802039"/>
    <w:rsid w:val="00837914"/>
    <w:rsid w:val="00850824"/>
    <w:rsid w:val="00874FE7"/>
    <w:rsid w:val="00952F7D"/>
    <w:rsid w:val="0095496A"/>
    <w:rsid w:val="009A38BA"/>
    <w:rsid w:val="009B68CA"/>
    <w:rsid w:val="00A03370"/>
    <w:rsid w:val="00A216EE"/>
    <w:rsid w:val="00A36B46"/>
    <w:rsid w:val="00A41F3C"/>
    <w:rsid w:val="00A46679"/>
    <w:rsid w:val="00A55825"/>
    <w:rsid w:val="00AA4852"/>
    <w:rsid w:val="00B43E11"/>
    <w:rsid w:val="00B70679"/>
    <w:rsid w:val="00B96F97"/>
    <w:rsid w:val="00BA16EC"/>
    <w:rsid w:val="00BB4925"/>
    <w:rsid w:val="00C00852"/>
    <w:rsid w:val="00C30397"/>
    <w:rsid w:val="00C61EB8"/>
    <w:rsid w:val="00C63AA9"/>
    <w:rsid w:val="00C755AB"/>
    <w:rsid w:val="00CA059E"/>
    <w:rsid w:val="00D379E2"/>
    <w:rsid w:val="00D43125"/>
    <w:rsid w:val="00D66A3A"/>
    <w:rsid w:val="00DC5BF7"/>
    <w:rsid w:val="00DF198B"/>
    <w:rsid w:val="00E74B29"/>
    <w:rsid w:val="00F50791"/>
    <w:rsid w:val="00F5201D"/>
    <w:rsid w:val="00F67827"/>
    <w:rsid w:val="00F75235"/>
    <w:rsid w:val="00FB2F1A"/>
    <w:rsid w:val="00FE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CA7F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B020C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A21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ou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A3CE2D688A47968D395D19A8384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9C6946-3D4E-4195-93B0-DB7EB81DA044}"/>
      </w:docPartPr>
      <w:docPartBody>
        <w:p w:rsidR="009C55E4" w:rsidRDefault="00000000">
          <w:pPr>
            <w:pStyle w:val="F0A3CE2D688A47968D395D19A8384EFF"/>
          </w:pPr>
          <w:r w:rsidRPr="00DF198B">
            <w:t>—</w:t>
          </w:r>
        </w:p>
      </w:docPartBody>
    </w:docPart>
    <w:docPart>
      <w:docPartPr>
        <w:name w:val="CED5CF20F3254A0587FDDD25378B3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613EA-F528-4E45-B438-3D36F1EC3B56}"/>
      </w:docPartPr>
      <w:docPartBody>
        <w:p w:rsidR="009C55E4" w:rsidRDefault="00000000">
          <w:pPr>
            <w:pStyle w:val="CED5CF20F3254A0587FDDD25378B336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74"/>
    <w:rsid w:val="0016539F"/>
    <w:rsid w:val="00247174"/>
    <w:rsid w:val="004A078A"/>
    <w:rsid w:val="005030F0"/>
    <w:rsid w:val="00510CE0"/>
    <w:rsid w:val="007817EC"/>
    <w:rsid w:val="009C55E4"/>
    <w:rsid w:val="009D17A3"/>
    <w:rsid w:val="00B35280"/>
    <w:rsid w:val="00C1701A"/>
    <w:rsid w:val="00F7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A3CE2D688A47968D395D19A8384EFF">
    <w:name w:val="F0A3CE2D688A47968D395D19A8384EFF"/>
  </w:style>
  <w:style w:type="paragraph" w:customStyle="1" w:styleId="CED5CF20F3254A0587FDDD25378B3368">
    <w:name w:val="CED5CF20F3254A0587FDDD25378B33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6</Pages>
  <Words>56</Words>
  <Characters>248</Characters>
  <Application>Microsoft Office Word</Application>
  <DocSecurity>0</DocSecurity>
  <Lines>248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2023-03-08T06:13:00Z</dcterms:created>
  <dcterms:modified xsi:type="dcterms:W3CDTF">2024-02-13T06:57:00Z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dc34a467-06f7-41a5-8461-1b1247beac71</vt:lpwstr>
  </property>
</Properties>
</file>